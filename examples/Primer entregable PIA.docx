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a de diseño de encabezado"/>
      </w:tblPr>
      <w:tblGrid>
        <w:gridCol w:w="10466"/>
      </w:tblGrid>
      <w:tr w:rsidR="00A66B18" w:rsidRPr="0041428F" w:rsidTr="00CF2D11">
        <w:trPr>
          <w:trHeight w:val="270"/>
          <w:jc w:val="center"/>
        </w:trPr>
        <w:tc>
          <w:tcPr>
            <w:tcW w:w="10800" w:type="dxa"/>
          </w:tcPr>
          <w:p w:rsidR="00A66B18" w:rsidRPr="0041428F" w:rsidRDefault="00A66B18" w:rsidP="00A66B18">
            <w:pPr>
              <w:pStyle w:val="Informacindecontact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29E64234" wp14:editId="2B978650">
                      <wp:extent cx="5692462" cy="407670"/>
                      <wp:effectExtent l="19050" t="19050" r="22860" b="20955"/>
                      <wp:docPr id="18" name="Forma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2462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1"/>
                                </a:ext>
                              </a:extLst>
                            </wps:spPr>
                            <wps:txbx>
                              <w:txbxContent>
                                <w:p w:rsidR="00A66B18" w:rsidRPr="007A1BBF" w:rsidRDefault="007A1BBF" w:rsidP="00AA089B">
                                  <w:pPr>
                                    <w:pStyle w:val="Logotipo"/>
                                    <w:rPr>
                                      <w:rFonts w:hAnsiTheme="minorHAnsi"/>
                                      <w:color w:val="auto"/>
                                      <w:lang w:val="es-MX"/>
                                    </w:rPr>
                                  </w:pPr>
                                  <w:r w:rsidRPr="007A1BBF">
                                    <w:rPr>
                                      <w:rFonts w:hAnsiTheme="minorHAnsi"/>
                                      <w:color w:val="auto"/>
                                      <w:lang w:val="es-MX" w:bidi="es-ES"/>
                                    </w:rPr>
                                    <w:t>PRIMER ENTREGABLE PIA PROGRAMACIÓN PARA CIBERSEGURIDAD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E64234" id="Forma 61" o:spid="_x0000_s1026" style="width:448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Pr="007A1BBF" w:rsidRDefault="007A1BBF" w:rsidP="00AA089B">
                            <w:pPr>
                              <w:pStyle w:val="Logotipo"/>
                              <w:rPr>
                                <w:rFonts w:hAnsiTheme="minorHAnsi"/>
                                <w:color w:val="auto"/>
                                <w:lang w:val="es-MX"/>
                              </w:rPr>
                            </w:pPr>
                            <w:r w:rsidRPr="007A1BBF">
                              <w:rPr>
                                <w:rFonts w:hAnsiTheme="minorHAnsi"/>
                                <w:color w:val="auto"/>
                                <w:lang w:val="es-MX" w:bidi="es-ES"/>
                              </w:rPr>
                              <w:t>PRIMER ENTREGABLE PIA PROGRAMACIÓN PARA CIBERSEGURIDAD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:rsidTr="00CF2D11">
        <w:trPr>
          <w:trHeight w:val="1583"/>
          <w:jc w:val="center"/>
        </w:trPr>
        <w:tc>
          <w:tcPr>
            <w:tcW w:w="10800" w:type="dxa"/>
            <w:vAlign w:val="bottom"/>
          </w:tcPr>
          <w:p w:rsidR="00A66B18" w:rsidRPr="00A66B18" w:rsidRDefault="007A1BBF" w:rsidP="00A66B18">
            <w:pPr>
              <w:pStyle w:val="Informacindecontacto"/>
            </w:pPr>
            <w:r>
              <w:t xml:space="preserve">Nombre del docente: </w:t>
            </w:r>
            <w:r w:rsidRPr="007A1BBF">
              <w:t xml:space="preserve">Perla Marlene Viera </w:t>
            </w:r>
            <w:r w:rsidR="0071461E" w:rsidRPr="007A1BBF">
              <w:t>González</w:t>
            </w:r>
          </w:p>
          <w:p w:rsidR="003E24DF" w:rsidRPr="0041428F" w:rsidRDefault="007A1BBF" w:rsidP="00A66B18">
            <w:pPr>
              <w:pStyle w:val="Informacindecontacto"/>
            </w:pPr>
            <w:r>
              <w:t>Grupo: 062</w:t>
            </w:r>
          </w:p>
          <w:p w:rsidR="003E24DF" w:rsidRPr="0041428F" w:rsidRDefault="007A1BBF" w:rsidP="00A66B18">
            <w:pPr>
              <w:pStyle w:val="Informacindecontacto"/>
            </w:pPr>
            <w:r>
              <w:rPr>
                <w:rStyle w:val="Textoennegrita"/>
                <w:b w:val="0"/>
                <w:bCs w:val="0"/>
              </w:rPr>
              <w:t>Nombre del equipo: Iota</w:t>
            </w:r>
          </w:p>
          <w:p w:rsidR="003E24DF" w:rsidRPr="0041428F" w:rsidRDefault="0071461E" w:rsidP="0071461E">
            <w:pPr>
              <w:pStyle w:val="Informacindecontacto"/>
              <w:rPr>
                <w:color w:val="000000" w:themeColor="text1"/>
              </w:rPr>
            </w:pPr>
            <w:r>
              <w:t>Fecha: 03/11/2025</w:t>
            </w:r>
          </w:p>
        </w:tc>
      </w:tr>
    </w:tbl>
    <w:p w:rsidR="00A66B18" w:rsidRDefault="00A66B18"/>
    <w:p w:rsidR="00A66B18" w:rsidRPr="00CF2D11" w:rsidRDefault="0071461E" w:rsidP="00A66B18">
      <w:pPr>
        <w:pStyle w:val="Destinatario"/>
        <w:rPr>
          <w:b w:val="0"/>
          <w:color w:val="595959" w:themeColor="text1" w:themeTint="A6"/>
        </w:rPr>
      </w:pPr>
      <w:r w:rsidRPr="00CF2D11">
        <w:rPr>
          <w:b w:val="0"/>
          <w:color w:val="595959" w:themeColor="text1" w:themeTint="A6"/>
        </w:rPr>
        <w:t xml:space="preserve">Repositorio en </w:t>
      </w:r>
      <w:proofErr w:type="spellStart"/>
      <w:r w:rsidRPr="00CF2D11">
        <w:rPr>
          <w:b w:val="0"/>
          <w:color w:val="595959" w:themeColor="text1" w:themeTint="A6"/>
        </w:rPr>
        <w:t>GitHub</w:t>
      </w:r>
      <w:proofErr w:type="spellEnd"/>
      <w:r w:rsidRPr="00CF2D11">
        <w:rPr>
          <w:b w:val="0"/>
          <w:color w:val="595959" w:themeColor="text1" w:themeTint="A6"/>
        </w:rPr>
        <w:t>:</w:t>
      </w:r>
    </w:p>
    <w:p w:rsidR="00CF2D11" w:rsidRDefault="008C1F81" w:rsidP="008C1F81">
      <w:r>
        <w:br/>
      </w:r>
      <w:hyperlink r:id="rId10" w:history="1">
        <w:r w:rsidRPr="003F0C65">
          <w:rPr>
            <w:rStyle w:val="Hipervnculo"/>
          </w:rPr>
          <w:t>https://github.com/RXY-89/Herramientas-de-Ciberseguridad-para-la-Proteccion-y-Analisis-Forense-de-Datos-Ocultos</w:t>
        </w:r>
      </w:hyperlink>
      <w:r>
        <w:t xml:space="preserve"> </w:t>
      </w:r>
      <w:bookmarkStart w:id="0" w:name="_GoBack"/>
      <w:bookmarkEnd w:id="0"/>
    </w:p>
    <w:p w:rsidR="00E51F6A" w:rsidRDefault="00E51F6A" w:rsidP="00E51F6A">
      <w:pPr>
        <w:pStyle w:val="Saludo"/>
      </w:pPr>
      <w:r>
        <w:t>Estructura inicial del repositorio</w:t>
      </w:r>
      <w:r w:rsidR="00A66B18" w:rsidRPr="00E4786A">
        <w:rPr>
          <w:lang w:bidi="es-ES"/>
        </w:rPr>
        <w:t>:</w:t>
      </w:r>
    </w:p>
    <w:p w:rsidR="00E51F6A" w:rsidRDefault="00E51F6A" w:rsidP="00E51F6A">
      <w:r>
        <w:t>/</w:t>
      </w:r>
      <w:proofErr w:type="spellStart"/>
      <w:r>
        <w:t>src</w:t>
      </w:r>
      <w:proofErr w:type="spellEnd"/>
      <w:r>
        <w:t xml:space="preserve">, esto contiene el código de las herramientas de </w:t>
      </w:r>
      <w:proofErr w:type="spellStart"/>
      <w:r>
        <w:t>esteg</w:t>
      </w:r>
      <w:r>
        <w:t>anografía</w:t>
      </w:r>
      <w:proofErr w:type="spellEnd"/>
      <w:r>
        <w:t xml:space="preserve">, </w:t>
      </w:r>
      <w:proofErr w:type="spellStart"/>
      <w:r>
        <w:t>hashing</w:t>
      </w:r>
      <w:proofErr w:type="spellEnd"/>
      <w:r>
        <w:t xml:space="preserve"> y </w:t>
      </w:r>
      <w:proofErr w:type="spellStart"/>
      <w:r>
        <w:t>metadata</w:t>
      </w:r>
      <w:proofErr w:type="spellEnd"/>
      <w:r>
        <w:t xml:space="preserve">. </w:t>
      </w:r>
    </w:p>
    <w:p w:rsidR="00E51F6A" w:rsidRDefault="00E51F6A" w:rsidP="00E51F6A">
      <w:r>
        <w:t>/</w:t>
      </w:r>
      <w:proofErr w:type="spellStart"/>
      <w:r>
        <w:t>docs</w:t>
      </w:r>
      <w:proofErr w:type="spellEnd"/>
      <w:r>
        <w:t>, esto es para la documentación del proyecto, manua</w:t>
      </w:r>
      <w:r>
        <w:t xml:space="preserve">les de usuario, y entregables. </w:t>
      </w:r>
    </w:p>
    <w:p w:rsidR="00E51F6A" w:rsidRDefault="00E51F6A" w:rsidP="00E51F6A">
      <w:r>
        <w:t>/</w:t>
      </w:r>
      <w:proofErr w:type="spellStart"/>
      <w:r>
        <w:t>examples</w:t>
      </w:r>
      <w:proofErr w:type="spellEnd"/>
      <w:r>
        <w:t xml:space="preserve">, Archivos de entrada de ejemplo que dejaremos para la prueba (imágenes, texto) y archivos </w:t>
      </w:r>
      <w:r>
        <w:t>de salida de ejemplo (</w:t>
      </w:r>
      <w:proofErr w:type="spellStart"/>
      <w:r>
        <w:t>estego</w:t>
      </w:r>
      <w:proofErr w:type="spellEnd"/>
      <w:r>
        <w:t xml:space="preserve">). </w:t>
      </w:r>
    </w:p>
    <w:p w:rsidR="00E51F6A" w:rsidRDefault="00E51F6A" w:rsidP="00E51F6A">
      <w:r>
        <w:t>/</w:t>
      </w:r>
      <w:proofErr w:type="spellStart"/>
      <w:r>
        <w:t>proposals</w:t>
      </w:r>
      <w:proofErr w:type="spellEnd"/>
      <w:r>
        <w:t>, este contiene el archivo de propuesta.md y otro</w:t>
      </w:r>
      <w:r>
        <w:t xml:space="preserve">s documentos de planificación. </w:t>
      </w:r>
    </w:p>
    <w:p w:rsidR="00A66B18" w:rsidRPr="00A6783B" w:rsidRDefault="00E51F6A" w:rsidP="00E51F6A">
      <w:r>
        <w:t>/</w:t>
      </w:r>
      <w:proofErr w:type="spellStart"/>
      <w:r>
        <w:t>tests</w:t>
      </w:r>
      <w:proofErr w:type="spellEnd"/>
      <w:r>
        <w:t>, aquí estarán nuestras evidencias para probar la funcionalidad de las herramientas desarrolladas.</w:t>
      </w:r>
    </w:p>
    <w:p w:rsidR="00E51F6A" w:rsidRDefault="00E51F6A" w:rsidP="00E51F6A">
      <w:pPr>
        <w:pStyle w:val="Saludo"/>
      </w:pPr>
      <w:r>
        <w:t>Asignación de roles del equipo:</w:t>
      </w:r>
    </w:p>
    <w:p w:rsidR="00E51F6A" w:rsidRDefault="00E51F6A" w:rsidP="00E51F6A">
      <w:proofErr w:type="spellStart"/>
      <w:r>
        <w:t>I</w:t>
      </w:r>
      <w:r w:rsidRPr="00E51F6A">
        <w:t>an</w:t>
      </w:r>
      <w:proofErr w:type="spellEnd"/>
      <w:r w:rsidRPr="00E51F6A">
        <w:t xml:space="preserve"> </w:t>
      </w:r>
      <w:proofErr w:type="spellStart"/>
      <w:r w:rsidRPr="00E51F6A">
        <w:t>Haziel</w:t>
      </w:r>
      <w:proofErr w:type="spellEnd"/>
      <w:r w:rsidRPr="00E51F6A">
        <w:t xml:space="preserve"> Gómez Ochoa</w:t>
      </w:r>
      <w:r>
        <w:t>:</w:t>
      </w:r>
      <w:r>
        <w:t xml:space="preserve"> Desarrollo del módulo de detección basado en la </w:t>
      </w:r>
      <w:proofErr w:type="spellStart"/>
      <w:r>
        <w:t>esteganog</w:t>
      </w:r>
      <w:r>
        <w:t>rafía</w:t>
      </w:r>
      <w:proofErr w:type="spellEnd"/>
      <w:r>
        <w:t xml:space="preserve">  y coordinación general. </w:t>
      </w:r>
    </w:p>
    <w:p w:rsidR="00E51F6A" w:rsidRDefault="00E51F6A" w:rsidP="00E51F6A">
      <w:r w:rsidRPr="00E51F6A">
        <w:t>Simón Wenceslao Robledo Solís</w:t>
      </w:r>
      <w:r>
        <w:t>:</w:t>
      </w:r>
      <w:r>
        <w:t xml:space="preserve"> Implementación del </w:t>
      </w:r>
      <w:proofErr w:type="spellStart"/>
      <w:r>
        <w:t>hashing</w:t>
      </w:r>
      <w:proofErr w:type="spellEnd"/>
      <w:r>
        <w:t xml:space="preserve"> con </w:t>
      </w:r>
      <w:proofErr w:type="spellStart"/>
      <w:r>
        <w:t>PowerShell</w:t>
      </w:r>
      <w:proofErr w:type="spellEnd"/>
      <w:r>
        <w:t xml:space="preserve"> y el </w:t>
      </w:r>
      <w:proofErr w:type="spellStart"/>
      <w:r>
        <w:t>parser</w:t>
      </w:r>
      <w:proofErr w:type="spellEnd"/>
      <w:r>
        <w:t xml:space="preserve"> de metadatos. </w:t>
      </w:r>
    </w:p>
    <w:p w:rsidR="00E51F6A" w:rsidRDefault="00E51F6A" w:rsidP="00E51F6A"/>
    <w:p w:rsidR="00E51F6A" w:rsidRDefault="00E51F6A" w:rsidP="00E51F6A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Xochilpilli</w:t>
      </w:r>
      <w:proofErr w:type="spellEnd"/>
      <w:r>
        <w:t xml:space="preserve"> Castillo Andrade</w:t>
      </w:r>
      <w:r>
        <w:t>, Pruebas funcionales, mantenimiento del repositorio, generación de los archivos de prueba del equipo y redacción</w:t>
      </w:r>
      <w:r>
        <w:t xml:space="preserve"> del propuesta.md y README.md. </w:t>
      </w:r>
    </w:p>
    <w:p w:rsidR="00E51F6A" w:rsidRDefault="00E51F6A" w:rsidP="00E51F6A">
      <w:r>
        <w:t>Los roles podrían ajustarse o cambiar</w:t>
      </w:r>
      <w:r>
        <w:t xml:space="preserve"> conforme evolucione el proyecto.</w:t>
      </w:r>
    </w:p>
    <w:p w:rsidR="00E51F6A" w:rsidRDefault="00E51F6A" w:rsidP="00E51F6A">
      <w:pPr>
        <w:pStyle w:val="Saludo"/>
      </w:pPr>
      <w:r>
        <w:t xml:space="preserve">Declaración ética y legal </w:t>
      </w:r>
    </w:p>
    <w:p w:rsidR="00A66B18" w:rsidRDefault="00E51F6A" w:rsidP="006C4FA8">
      <w:r>
        <w:t>Este proyecto se desarrollará exclusivamente con datos sintéticos o simulados. No se utilizarán datos reales, credenciales privadas ni información sensible. Todos los experimentos se ejecu</w:t>
      </w:r>
      <w:r w:rsidR="006C4FA8">
        <w:t xml:space="preserve">tarán en entornos controlados. </w:t>
      </w:r>
      <w:r>
        <w:t>El equipo se compromete a documentar cualquier riesgo ético y aplicar medidas de mitigación adecuadas.</w:t>
      </w:r>
    </w:p>
    <w:p w:rsidR="006C4FA8" w:rsidRDefault="006C4FA8" w:rsidP="006C4FA8">
      <w:pPr>
        <w:pStyle w:val="Saludo"/>
      </w:pPr>
      <w:r>
        <w:t>Evidencia de colaboración inicial:</w:t>
      </w:r>
    </w:p>
    <w:p w:rsidR="006C4FA8" w:rsidRDefault="006C4FA8" w:rsidP="006C4FA8">
      <w:pPr>
        <w:pStyle w:val="Saludo"/>
      </w:pPr>
      <w:r>
        <w:t xml:space="preserve">Integrante que hizo el </w:t>
      </w:r>
      <w:proofErr w:type="spellStart"/>
      <w:r>
        <w:t>commit</w:t>
      </w:r>
      <w:proofErr w:type="spellEnd"/>
      <w:r>
        <w:t xml:space="preserve">: Simón </w:t>
      </w:r>
      <w:r w:rsidRPr="006C4FA8">
        <w:t>Wenceslao Robledo Solís</w:t>
      </w:r>
      <w:r>
        <w:t xml:space="preserve"> (Guy2054)</w:t>
      </w:r>
    </w:p>
    <w:p w:rsidR="006C4FA8" w:rsidRDefault="006C4FA8" w:rsidP="006C4FA8">
      <w:pPr>
        <w:pStyle w:val="Saludo"/>
      </w:pPr>
      <w:r w:rsidRPr="006C4FA8">
        <w:drawing>
          <wp:inline distT="0" distB="0" distL="0" distR="0" wp14:anchorId="4A39C191" wp14:editId="197A3E18">
            <wp:extent cx="5415566" cy="24262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856" cy="24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8" w:rsidRDefault="006C4FA8" w:rsidP="006C4FA8">
      <w:pPr>
        <w:pStyle w:val="Saludo"/>
      </w:pPr>
      <w:r w:rsidRPr="006C4FA8">
        <w:lastRenderedPageBreak/>
        <w:drawing>
          <wp:inline distT="0" distB="0" distL="0" distR="0" wp14:anchorId="0BBDFB8F" wp14:editId="60871157">
            <wp:extent cx="5821251" cy="3134776"/>
            <wp:effectExtent l="0" t="0" r="825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373" cy="31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8" w:rsidRDefault="006C4FA8" w:rsidP="006C4FA8">
      <w:pPr>
        <w:pStyle w:val="Saludo"/>
      </w:pPr>
    </w:p>
    <w:p w:rsidR="006C4FA8" w:rsidRDefault="006C4FA8" w:rsidP="006C4FA8">
      <w:pPr>
        <w:pStyle w:val="Saludo"/>
      </w:pPr>
      <w:r>
        <w:t xml:space="preserve">Integrante que hizo los </w:t>
      </w:r>
      <w:proofErr w:type="spellStart"/>
      <w:r>
        <w:t>commits</w:t>
      </w:r>
      <w:proofErr w:type="spellEnd"/>
      <w:r>
        <w:t xml:space="preserve">: </w:t>
      </w:r>
      <w:proofErr w:type="spellStart"/>
      <w:r>
        <w:t>I</w:t>
      </w:r>
      <w:r w:rsidRPr="006C4FA8">
        <w:t>an</w:t>
      </w:r>
      <w:proofErr w:type="spellEnd"/>
      <w:r w:rsidRPr="006C4FA8">
        <w:t xml:space="preserve"> </w:t>
      </w:r>
      <w:proofErr w:type="spellStart"/>
      <w:r w:rsidRPr="006C4FA8">
        <w:t>Haziel</w:t>
      </w:r>
      <w:proofErr w:type="spellEnd"/>
      <w:r w:rsidRPr="006C4FA8">
        <w:t xml:space="preserve"> Gómez Ochoa</w:t>
      </w:r>
      <w:r>
        <w:t xml:space="preserve"> (IanGO27):</w:t>
      </w:r>
    </w:p>
    <w:p w:rsidR="006C4FA8" w:rsidRDefault="006C4FA8" w:rsidP="006C4FA8">
      <w:pPr>
        <w:pStyle w:val="Saludo"/>
      </w:pPr>
      <w:r w:rsidRPr="006C4FA8">
        <w:drawing>
          <wp:inline distT="0" distB="0" distL="0" distR="0" wp14:anchorId="3C281812" wp14:editId="3E71DE5D">
            <wp:extent cx="5898935" cy="2694144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7937" cy="27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8" w:rsidRDefault="006C4FA8" w:rsidP="006C4FA8">
      <w:pPr>
        <w:pStyle w:val="Saludo"/>
      </w:pPr>
      <w:r w:rsidRPr="006C4FA8">
        <w:lastRenderedPageBreak/>
        <w:drawing>
          <wp:inline distT="0" distB="0" distL="0" distR="0" wp14:anchorId="1E507954" wp14:editId="5E41F6DB">
            <wp:extent cx="5815223" cy="31315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3156" cy="31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8" w:rsidRDefault="006C4FA8" w:rsidP="006C4FA8">
      <w:pPr>
        <w:pStyle w:val="Saludo"/>
      </w:pPr>
      <w:r>
        <w:t xml:space="preserve">Integrante que hizo los </w:t>
      </w:r>
      <w:proofErr w:type="spellStart"/>
      <w:r>
        <w:t>commits</w:t>
      </w:r>
      <w:proofErr w:type="spellEnd"/>
      <w:r>
        <w:t xml:space="preserve">: </w:t>
      </w:r>
      <w:proofErr w:type="spellStart"/>
      <w:r>
        <w:t>Xochilpilli</w:t>
      </w:r>
      <w:proofErr w:type="spellEnd"/>
      <w:r>
        <w:t xml:space="preserve"> Castillo Andrade (RXY-89):</w:t>
      </w:r>
    </w:p>
    <w:p w:rsidR="006C4FA8" w:rsidRDefault="006C4FA8" w:rsidP="006C4FA8">
      <w:pPr>
        <w:pStyle w:val="Saludo"/>
      </w:pPr>
      <w:r w:rsidRPr="006C4FA8">
        <w:drawing>
          <wp:inline distT="0" distB="0" distL="0" distR="0" wp14:anchorId="023F5231" wp14:editId="24C975D3">
            <wp:extent cx="5723427" cy="2607971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3733" cy="26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8" w:rsidRPr="0041428F" w:rsidRDefault="006C4FA8" w:rsidP="006C4FA8">
      <w:pPr>
        <w:pStyle w:val="Saludo"/>
      </w:pPr>
      <w:r w:rsidRPr="006C4FA8">
        <w:drawing>
          <wp:inline distT="0" distB="0" distL="0" distR="0" wp14:anchorId="5C9260F6" wp14:editId="0F16BDFB">
            <wp:extent cx="5628068" cy="228650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7220" cy="22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FA8" w:rsidRPr="0041428F" w:rsidSect="009F6646">
      <w:headerReference w:type="default" r:id="rId1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73C" w:rsidRDefault="004D273C" w:rsidP="00A66B18">
      <w:pPr>
        <w:spacing w:before="0" w:after="0"/>
      </w:pPr>
      <w:r>
        <w:separator/>
      </w:r>
    </w:p>
  </w:endnote>
  <w:endnote w:type="continuationSeparator" w:id="0">
    <w:p w:rsidR="004D273C" w:rsidRDefault="004D273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73C" w:rsidRDefault="004D273C" w:rsidP="00A66B18">
      <w:pPr>
        <w:spacing w:before="0" w:after="0"/>
      </w:pPr>
      <w:r>
        <w:separator/>
      </w:r>
    </w:p>
  </w:footnote>
  <w:footnote w:type="continuationSeparator" w:id="0">
    <w:p w:rsidR="004D273C" w:rsidRDefault="004D273C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B18" w:rsidRDefault="00A66B18">
    <w:pPr>
      <w:pStyle w:val="Encabezado"/>
    </w:pPr>
    <w:r w:rsidRPr="0041428F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C25F5" wp14:editId="7B1CE8C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áfico 17" descr="Formas de énfasis curvas que crean en conjunto el diseño del encabezad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orma libre: Forma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orma libre: Forma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orma libre: Forma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orma libre: Forma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602B5" id="Gráfico 17" o:spid="_x0000_s1026" alt="Formas de énfasis curvas que crean en conjunto el diseño del encabezado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">
              <v:shape id="Forma libre: Forma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orma libre: Forma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orma libre: Forma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orma libre: Forma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BBF"/>
    <w:rsid w:val="00051853"/>
    <w:rsid w:val="00083BAA"/>
    <w:rsid w:val="0010680C"/>
    <w:rsid w:val="00152B0B"/>
    <w:rsid w:val="001766D6"/>
    <w:rsid w:val="00192419"/>
    <w:rsid w:val="001C270D"/>
    <w:rsid w:val="001D0B5A"/>
    <w:rsid w:val="001E2320"/>
    <w:rsid w:val="00203CE1"/>
    <w:rsid w:val="00214E28"/>
    <w:rsid w:val="003101B6"/>
    <w:rsid w:val="00352B81"/>
    <w:rsid w:val="00394757"/>
    <w:rsid w:val="003A0150"/>
    <w:rsid w:val="003E24DF"/>
    <w:rsid w:val="0041428F"/>
    <w:rsid w:val="004A2B0D"/>
    <w:rsid w:val="004D273C"/>
    <w:rsid w:val="00513437"/>
    <w:rsid w:val="005C2210"/>
    <w:rsid w:val="00615018"/>
    <w:rsid w:val="0062123A"/>
    <w:rsid w:val="00646E75"/>
    <w:rsid w:val="006C4FA8"/>
    <w:rsid w:val="006F6F10"/>
    <w:rsid w:val="007110AB"/>
    <w:rsid w:val="0071461E"/>
    <w:rsid w:val="00783E79"/>
    <w:rsid w:val="007A1BBF"/>
    <w:rsid w:val="007B5AE8"/>
    <w:rsid w:val="007C184E"/>
    <w:rsid w:val="007F5192"/>
    <w:rsid w:val="008C1F81"/>
    <w:rsid w:val="009F664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C1682D"/>
    <w:rsid w:val="00C701F7"/>
    <w:rsid w:val="00C70786"/>
    <w:rsid w:val="00CF2D11"/>
    <w:rsid w:val="00D10958"/>
    <w:rsid w:val="00D66593"/>
    <w:rsid w:val="00DE6DA2"/>
    <w:rsid w:val="00DF2D30"/>
    <w:rsid w:val="00E062F7"/>
    <w:rsid w:val="00E2760C"/>
    <w:rsid w:val="00E4786A"/>
    <w:rsid w:val="00E51F6A"/>
    <w:rsid w:val="00E55D74"/>
    <w:rsid w:val="00E6540C"/>
    <w:rsid w:val="00E81E2A"/>
    <w:rsid w:val="00EE0952"/>
    <w:rsid w:val="00EF3DC0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15F2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Textoennegrita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tipo">
    <w:name w:val="Logotipo"/>
    <w:basedOn w:val="Normal"/>
    <w:next w:val="Normal"/>
    <w:link w:val="Carcterdelogo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cterdelogotipo">
    <w:name w:val="Carácter de logotipo"/>
    <w:basedOn w:val="Fuentedeprrafopredeter"/>
    <w:link w:val="Logo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Hipervnculo">
    <w:name w:val="Hyperlink"/>
    <w:basedOn w:val="Fuentedeprrafopredeter"/>
    <w:uiPriority w:val="99"/>
    <w:unhideWhenUsed/>
    <w:rsid w:val="007146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XY-89/Herramientas-de-Ciberseguridad-para-la-Proteccion-y-Analisis-Forense-de-Datos-Ocultos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Plantillas\Membrete%20de%20curva%20azul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BAE6A254-3B93-4626-9EF6-CC1930647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curva azul.dotx</Template>
  <TotalTime>0</TotalTime>
  <Pages>1</Pages>
  <Words>311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2025-11-04T04:43:00Z</dcterms:created>
  <dcterms:modified xsi:type="dcterms:W3CDTF">2025-11-04T05:39:00Z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